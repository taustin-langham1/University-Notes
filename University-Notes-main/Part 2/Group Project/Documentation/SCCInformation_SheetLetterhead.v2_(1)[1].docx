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98BA" w14:textId="77777777" w:rsidR="00B06E72" w:rsidRPr="00C634CB" w:rsidRDefault="00B06E72" w:rsidP="00B06E72">
      <w:pPr>
        <w:rPr>
          <w:rFonts w:ascii="Times New Roman" w:hAnsi="Times New Roman"/>
          <w:szCs w:val="22"/>
        </w:rPr>
      </w:pPr>
    </w:p>
    <w:p w14:paraId="799BD77B" w14:textId="77777777" w:rsidR="0033743A" w:rsidRPr="00BA0AAD" w:rsidRDefault="0033743A" w:rsidP="0033743A">
      <w:pPr>
        <w:pStyle w:val="BodyText"/>
      </w:pPr>
      <w:r w:rsidRPr="00BA0AAD">
        <w:t>LANCASTER UNIVERSITY DEPARTMENT OF COMPUTING</w:t>
      </w:r>
    </w:p>
    <w:p w14:paraId="6AA68790" w14:textId="77777777" w:rsidR="0033743A" w:rsidRPr="00BA0AAD" w:rsidRDefault="0033743A" w:rsidP="0033743A">
      <w:pPr>
        <w:jc w:val="center"/>
        <w:rPr>
          <w:rFonts w:ascii="Times New Roman" w:hAnsi="Times New Roman"/>
          <w:b/>
        </w:rPr>
      </w:pPr>
    </w:p>
    <w:p w14:paraId="11AB7F26" w14:textId="77777777" w:rsidR="0033743A" w:rsidRPr="00BA0AAD" w:rsidRDefault="0033743A" w:rsidP="0033743A">
      <w:pPr>
        <w:jc w:val="center"/>
        <w:rPr>
          <w:rFonts w:ascii="Times New Roman" w:hAnsi="Times New Roman"/>
        </w:rPr>
      </w:pPr>
      <w:r w:rsidRPr="00BA0AAD">
        <w:rPr>
          <w:rFonts w:ascii="Times New Roman" w:hAnsi="Times New Roman"/>
          <w:b/>
        </w:rPr>
        <w:t xml:space="preserve">RESEARCH </w:t>
      </w:r>
      <w:r>
        <w:rPr>
          <w:rFonts w:ascii="Times New Roman" w:hAnsi="Times New Roman"/>
          <w:b/>
        </w:rPr>
        <w:t>INFORMATION SHEET</w:t>
      </w:r>
      <w:r w:rsidRPr="00BA0AAD">
        <w:rPr>
          <w:rFonts w:ascii="Times New Roman" w:hAnsi="Times New Roman"/>
          <w:b/>
        </w:rPr>
        <w:t xml:space="preserve"> </w:t>
      </w:r>
    </w:p>
    <w:p w14:paraId="7B39947E" w14:textId="77777777" w:rsidR="0033743A" w:rsidRPr="00BA0AAD" w:rsidRDefault="0033743A" w:rsidP="0033743A">
      <w:pPr>
        <w:jc w:val="center"/>
        <w:rPr>
          <w:rFonts w:ascii="Times New Roman" w:hAnsi="Times New Roman"/>
        </w:rPr>
      </w:pPr>
    </w:p>
    <w:p w14:paraId="6B028EBF" w14:textId="77777777" w:rsidR="0033743A" w:rsidRPr="00BA0AAD" w:rsidRDefault="0033743A" w:rsidP="0033743A">
      <w:pPr>
        <w:rPr>
          <w:rFonts w:ascii="Times New Roman" w:hAnsi="Times New Roman"/>
        </w:rPr>
      </w:pPr>
    </w:p>
    <w:p w14:paraId="5C2B21A8" w14:textId="42C62EF3" w:rsidR="0033743A" w:rsidRPr="00BA0AAD" w:rsidRDefault="0033743A" w:rsidP="0033743A">
      <w:pPr>
        <w:rPr>
          <w:rFonts w:ascii="Times New Roman" w:hAnsi="Times New Roman"/>
          <w:b/>
        </w:rPr>
      </w:pPr>
      <w:r w:rsidRPr="00BA0AAD">
        <w:rPr>
          <w:rFonts w:ascii="Times New Roman" w:hAnsi="Times New Roman"/>
          <w:b/>
        </w:rPr>
        <w:t xml:space="preserve">TITLE OF RESEARCH: </w:t>
      </w:r>
      <w:r w:rsidR="007E18E5">
        <w:rPr>
          <w:rFonts w:ascii="Times New Roman" w:hAnsi="Times New Roman"/>
          <w:b/>
        </w:rPr>
        <w:t>Investigation into the usability of a pixel editor application</w:t>
      </w:r>
    </w:p>
    <w:p w14:paraId="7DB71600" w14:textId="77777777" w:rsidR="0033743A" w:rsidRPr="00BA0AAD" w:rsidRDefault="0033743A" w:rsidP="0033743A">
      <w:pPr>
        <w:rPr>
          <w:rFonts w:ascii="Times New Roman" w:hAnsi="Times New Roman"/>
          <w:b/>
        </w:rPr>
      </w:pPr>
    </w:p>
    <w:p w14:paraId="73D3F462" w14:textId="77777777" w:rsidR="0033743A" w:rsidRPr="00BA0AAD" w:rsidRDefault="0033743A" w:rsidP="0033743A">
      <w:pPr>
        <w:rPr>
          <w:rFonts w:ascii="Times New Roman" w:hAnsi="Times New Roman"/>
        </w:rPr>
      </w:pPr>
    </w:p>
    <w:p w14:paraId="25535382" w14:textId="77777777" w:rsidR="0033743A" w:rsidRPr="00BA0AAD" w:rsidRDefault="0033743A" w:rsidP="0033743A">
      <w:pPr>
        <w:rPr>
          <w:rFonts w:ascii="Times New Roman" w:hAnsi="Times New Roman"/>
        </w:rPr>
      </w:pPr>
    </w:p>
    <w:p w14:paraId="08B7581B" w14:textId="0CA8EBEB" w:rsidR="0033743A" w:rsidRPr="00BA0AAD" w:rsidRDefault="0033743A" w:rsidP="0033743A">
      <w:pPr>
        <w:rPr>
          <w:rFonts w:ascii="Times New Roman" w:hAnsi="Times New Roman"/>
          <w:b/>
        </w:rPr>
      </w:pPr>
      <w:r w:rsidRPr="00BA0AAD">
        <w:rPr>
          <w:rFonts w:ascii="Times New Roman" w:hAnsi="Times New Roman"/>
          <w:b/>
        </w:rPr>
        <w:t xml:space="preserve">PRINCIPAL INVESTIGATOR: </w:t>
      </w:r>
      <w:r w:rsidR="007E18E5">
        <w:rPr>
          <w:rFonts w:ascii="Times New Roman" w:hAnsi="Times New Roman"/>
          <w:b/>
        </w:rPr>
        <w:t xml:space="preserve">Thomas </w:t>
      </w:r>
      <w:r w:rsidR="00C424EB">
        <w:rPr>
          <w:rFonts w:ascii="Times New Roman" w:hAnsi="Times New Roman"/>
          <w:b/>
        </w:rPr>
        <w:t>A.</w:t>
      </w:r>
      <w:r w:rsidR="007E18E5">
        <w:rPr>
          <w:rFonts w:ascii="Times New Roman" w:hAnsi="Times New Roman"/>
          <w:b/>
        </w:rPr>
        <w:t>Langham</w:t>
      </w:r>
    </w:p>
    <w:p w14:paraId="7CBBA7EC" w14:textId="77777777" w:rsidR="0033743A" w:rsidRDefault="0033743A" w:rsidP="0033743A">
      <w:pPr>
        <w:pStyle w:val="WW-NormalWeb"/>
        <w:spacing w:before="0" w:after="0"/>
        <w:rPr>
          <w:rFonts w:ascii="Times New Roman" w:hAnsi="Times New Roman"/>
          <w:sz w:val="24"/>
        </w:rPr>
      </w:pPr>
    </w:p>
    <w:p w14:paraId="4625F7B4" w14:textId="77777777" w:rsidR="0033743A" w:rsidRPr="0033743A" w:rsidRDefault="0033743A" w:rsidP="0033743A">
      <w:pPr>
        <w:pStyle w:val="WW-NormalWeb"/>
        <w:spacing w:before="0" w:after="0"/>
        <w:rPr>
          <w:rFonts w:ascii="Times New Roman" w:hAnsi="Times New Roman"/>
          <w:sz w:val="24"/>
        </w:rPr>
      </w:pPr>
      <w:r w:rsidRPr="00BA0AAD">
        <w:rPr>
          <w:rFonts w:ascii="Times New Roman" w:hAnsi="Times New Roman"/>
          <w:sz w:val="24"/>
        </w:rPr>
        <w:br/>
        <w:t>Address: Computing Department, Infolab21, Lancaster University, Lancaster LA1 4WA</w:t>
      </w:r>
      <w:r w:rsidRPr="00BA0AAD">
        <w:rPr>
          <w:rFonts w:ascii="Times New Roman" w:hAnsi="Times New Roman"/>
        </w:rPr>
        <w:t xml:space="preserve"> </w:t>
      </w:r>
    </w:p>
    <w:p w14:paraId="399C8EAE" w14:textId="77777777" w:rsidR="0033743A" w:rsidRPr="00BA0AAD" w:rsidRDefault="0033743A" w:rsidP="0033743A">
      <w:pPr>
        <w:rPr>
          <w:rFonts w:ascii="Times New Roman" w:hAnsi="Times New Roman"/>
        </w:rPr>
      </w:pPr>
    </w:p>
    <w:p w14:paraId="461A7E54" w14:textId="77777777" w:rsidR="0033743A" w:rsidRPr="00BA0AAD" w:rsidRDefault="0033743A" w:rsidP="0033743A">
      <w:pPr>
        <w:pStyle w:val="Heading1"/>
      </w:pPr>
      <w:r w:rsidRPr="00BA0AAD">
        <w:t>INTRODUCTION</w:t>
      </w:r>
    </w:p>
    <w:p w14:paraId="016D438C" w14:textId="77777777" w:rsidR="0033743A" w:rsidRPr="00BA0AAD" w:rsidRDefault="0033743A" w:rsidP="0033743A">
      <w:pPr>
        <w:rPr>
          <w:rFonts w:ascii="Times New Roman" w:hAnsi="Times New Roman"/>
        </w:rPr>
      </w:pPr>
    </w:p>
    <w:p w14:paraId="3B692E52" w14:textId="531A45EA" w:rsidR="007E18E5" w:rsidRDefault="0033743A" w:rsidP="0033743A">
      <w:pPr>
        <w:rPr>
          <w:rFonts w:ascii="Times New Roman" w:hAnsi="Times New Roman"/>
        </w:rPr>
      </w:pPr>
      <w:r w:rsidRPr="00BA0AAD">
        <w:rPr>
          <w:rFonts w:ascii="Times New Roman" w:hAnsi="Times New Roman"/>
        </w:rPr>
        <w:t xml:space="preserve">You will be taking part in a research study </w:t>
      </w:r>
      <w:r w:rsidR="007E18E5">
        <w:rPr>
          <w:rFonts w:ascii="Times New Roman" w:hAnsi="Times New Roman"/>
        </w:rPr>
        <w:t>concerned with testing your satisfaction of usability with a pixel editor.</w:t>
      </w:r>
    </w:p>
    <w:p w14:paraId="3B033615" w14:textId="77777777" w:rsidR="0033743A" w:rsidRDefault="0033743A" w:rsidP="0033743A">
      <w:pPr>
        <w:rPr>
          <w:rFonts w:ascii="Times New Roman" w:hAnsi="Times New Roman"/>
        </w:rPr>
      </w:pPr>
    </w:p>
    <w:p w14:paraId="053E9288" w14:textId="19AEB9B4" w:rsidR="0033743A" w:rsidRPr="00BA0AAD" w:rsidRDefault="0033743A" w:rsidP="0033743A">
      <w:pPr>
        <w:rPr>
          <w:rFonts w:ascii="Times New Roman" w:hAnsi="Times New Roman"/>
        </w:rPr>
      </w:pPr>
      <w:r w:rsidRPr="00BA0AAD">
        <w:rPr>
          <w:rFonts w:ascii="Times New Roman" w:hAnsi="Times New Roman"/>
        </w:rPr>
        <w:t xml:space="preserve">We invite you to participate in a study that will involve the collection of </w:t>
      </w:r>
      <w:r w:rsidR="007E18E5">
        <w:rPr>
          <w:rFonts w:ascii="Times New Roman" w:hAnsi="Times New Roman"/>
        </w:rPr>
        <w:t xml:space="preserve">timed, and qualitative </w:t>
      </w:r>
      <w:r w:rsidRPr="00BA0AAD">
        <w:rPr>
          <w:rFonts w:ascii="Times New Roman" w:hAnsi="Times New Roman"/>
        </w:rPr>
        <w:t xml:space="preserve">data . As participants we invite you to </w:t>
      </w:r>
      <w:r w:rsidR="007E18E5">
        <w:rPr>
          <w:rFonts w:ascii="Times New Roman" w:hAnsi="Times New Roman"/>
        </w:rPr>
        <w:t>share your honest opinions about the usability of the application</w:t>
      </w:r>
      <w:r w:rsidRPr="00BA0AAD">
        <w:rPr>
          <w:rFonts w:ascii="Times New Roman" w:hAnsi="Times New Roman"/>
        </w:rPr>
        <w:t xml:space="preserve"> .</w:t>
      </w:r>
    </w:p>
    <w:p w14:paraId="4C882926" w14:textId="77777777" w:rsidR="0033743A" w:rsidRPr="00BA0AAD" w:rsidRDefault="0033743A" w:rsidP="0033743A">
      <w:pPr>
        <w:rPr>
          <w:rFonts w:ascii="Times New Roman" w:hAnsi="Times New Roman"/>
        </w:rPr>
      </w:pPr>
    </w:p>
    <w:p w14:paraId="1E9F640F" w14:textId="77777777" w:rsidR="0033743A" w:rsidRPr="00BA0AAD" w:rsidRDefault="0033743A" w:rsidP="0033743A">
      <w:pPr>
        <w:rPr>
          <w:rFonts w:ascii="Times New Roman" w:hAnsi="Times New Roman"/>
        </w:rPr>
      </w:pPr>
      <w:r w:rsidRPr="00BA0AAD">
        <w:rPr>
          <w:rFonts w:ascii="Times New Roman" w:hAnsi="Times New Roman"/>
        </w:rPr>
        <w:t xml:space="preserve">It is important that you read and understand several principles that apply to all who take part in our studies; </w:t>
      </w:r>
    </w:p>
    <w:p w14:paraId="63CE5157" w14:textId="77777777" w:rsidR="0033743A" w:rsidRPr="00BA0AAD" w:rsidRDefault="0033743A" w:rsidP="0033743A">
      <w:pPr>
        <w:rPr>
          <w:rFonts w:ascii="Times New Roman" w:hAnsi="Times New Roman"/>
        </w:rPr>
      </w:pPr>
    </w:p>
    <w:p w14:paraId="7D1351CA" w14:textId="77777777" w:rsidR="0033743A" w:rsidRPr="00BA0AAD" w:rsidRDefault="0033743A" w:rsidP="0033743A">
      <w:pPr>
        <w:rPr>
          <w:rFonts w:ascii="Times New Roman" w:hAnsi="Times New Roman"/>
        </w:rPr>
      </w:pPr>
      <w:r w:rsidRPr="00BA0AAD">
        <w:rPr>
          <w:rFonts w:ascii="Times New Roman" w:hAnsi="Times New Roman"/>
        </w:rPr>
        <w:t xml:space="preserve">a) taking part in the study is entirely voluntary; </w:t>
      </w:r>
    </w:p>
    <w:p w14:paraId="6935B4C1" w14:textId="77777777" w:rsidR="0033743A" w:rsidRPr="00BA0AAD" w:rsidRDefault="0033743A" w:rsidP="0033743A">
      <w:pPr>
        <w:rPr>
          <w:rFonts w:ascii="Times New Roman" w:hAnsi="Times New Roman"/>
        </w:rPr>
      </w:pPr>
      <w:r w:rsidRPr="00BA0AAD">
        <w:rPr>
          <w:rFonts w:ascii="Times New Roman" w:hAnsi="Times New Roman"/>
        </w:rPr>
        <w:t xml:space="preserve">b) personal benefit may not result from taking part in the study, but knowledge may be gained that will benefit others; </w:t>
      </w:r>
    </w:p>
    <w:p w14:paraId="4C64526A" w14:textId="77777777" w:rsidR="0033743A" w:rsidRPr="00BA0AAD" w:rsidRDefault="0033743A" w:rsidP="0033743A">
      <w:pPr>
        <w:rPr>
          <w:rFonts w:ascii="Times New Roman" w:hAnsi="Times New Roman"/>
        </w:rPr>
      </w:pPr>
      <w:r w:rsidRPr="00BA0AAD">
        <w:rPr>
          <w:rFonts w:ascii="Times New Roman" w:hAnsi="Times New Roman"/>
        </w:rPr>
        <w:t xml:space="preserve">c) any significant findings will be discussed with you if you desire; </w:t>
      </w:r>
    </w:p>
    <w:p w14:paraId="3FBA817A" w14:textId="77777777" w:rsidR="0033743A" w:rsidRPr="00BA0AAD" w:rsidRDefault="0033743A" w:rsidP="0033743A">
      <w:pPr>
        <w:rPr>
          <w:rFonts w:ascii="Times New Roman" w:hAnsi="Times New Roman"/>
        </w:rPr>
      </w:pPr>
      <w:r w:rsidRPr="00BA0AAD">
        <w:rPr>
          <w:rFonts w:ascii="Times New Roman" w:hAnsi="Times New Roman"/>
        </w:rPr>
        <w:t xml:space="preserve">d) you may withdraw from the study at any time. </w:t>
      </w:r>
    </w:p>
    <w:p w14:paraId="7105FE68" w14:textId="77777777" w:rsidR="0033743A" w:rsidRPr="00BA0AAD" w:rsidRDefault="0033743A" w:rsidP="0033743A">
      <w:pPr>
        <w:rPr>
          <w:rFonts w:ascii="Times New Roman" w:hAnsi="Times New Roman"/>
        </w:rPr>
      </w:pPr>
    </w:p>
    <w:p w14:paraId="0DFDDADD" w14:textId="77777777" w:rsidR="0033743A" w:rsidRPr="00BA0AAD" w:rsidRDefault="0033743A" w:rsidP="0033743A">
      <w:pPr>
        <w:rPr>
          <w:rFonts w:ascii="Times New Roman" w:hAnsi="Times New Roman"/>
        </w:rPr>
      </w:pPr>
      <w:r w:rsidRPr="00BA0AAD">
        <w:rPr>
          <w:rFonts w:ascii="Times New Roman" w:hAnsi="Times New Roman"/>
        </w:rPr>
        <w:t xml:space="preserve">The nature of the study, the risks, inconveniences, discomforts, and other pertinent information about the study are discussed below. You are urged to discuss any questions you have about this study with the investigator before you sign this consent. </w:t>
      </w:r>
    </w:p>
    <w:p w14:paraId="5EC20628" w14:textId="77777777" w:rsidR="0033743A" w:rsidRPr="00BA0AAD" w:rsidRDefault="0033743A" w:rsidP="0033743A">
      <w:pPr>
        <w:rPr>
          <w:rFonts w:ascii="Times New Roman" w:hAnsi="Times New Roman"/>
        </w:rPr>
      </w:pPr>
    </w:p>
    <w:p w14:paraId="54731D5F" w14:textId="694ADD47" w:rsidR="0033743A" w:rsidRPr="00BA0AAD" w:rsidRDefault="0033743A" w:rsidP="0033743A">
      <w:pPr>
        <w:rPr>
          <w:rFonts w:ascii="Times New Roman" w:hAnsi="Times New Roman"/>
        </w:rPr>
      </w:pPr>
      <w:r w:rsidRPr="00BA0AAD">
        <w:rPr>
          <w:rFonts w:ascii="Times New Roman" w:hAnsi="Times New Roman"/>
        </w:rPr>
        <w:t xml:space="preserve">In accord with all of our research protocols, privacy will be fully protected and confidentiality maintained at all times. </w:t>
      </w:r>
      <w:r w:rsidR="00A519E8">
        <w:rPr>
          <w:rFonts w:ascii="Times New Roman" w:hAnsi="Times New Roman"/>
        </w:rPr>
        <w:t xml:space="preserve">See </w:t>
      </w:r>
      <w:r w:rsidR="00A519E8" w:rsidRPr="00A519E8">
        <w:rPr>
          <w:rFonts w:ascii="Times New Roman" w:hAnsi="Times New Roman"/>
        </w:rPr>
        <w:t>https://www.lancaster.ac.uk/research/participate-in-research/data-protection-for-research-participants/</w:t>
      </w:r>
    </w:p>
    <w:p w14:paraId="5F3AB47B" w14:textId="77777777" w:rsidR="0033743A" w:rsidRPr="00BA0AAD" w:rsidRDefault="0033743A" w:rsidP="0033743A">
      <w:pPr>
        <w:rPr>
          <w:rFonts w:ascii="Times New Roman" w:hAnsi="Times New Roman"/>
        </w:rPr>
      </w:pPr>
    </w:p>
    <w:p w14:paraId="6A2AACE5" w14:textId="77777777" w:rsidR="0033743A" w:rsidRPr="00BA0AAD" w:rsidRDefault="0033743A" w:rsidP="0033743A">
      <w:pPr>
        <w:rPr>
          <w:rFonts w:ascii="Times New Roman" w:hAnsi="Times New Roman"/>
          <w:b/>
        </w:rPr>
      </w:pPr>
      <w:r w:rsidRPr="00BA0AAD">
        <w:rPr>
          <w:rFonts w:ascii="Times New Roman" w:hAnsi="Times New Roman"/>
          <w:b/>
        </w:rPr>
        <w:t xml:space="preserve">BACKGROUND  &amp; PURPOSE: </w:t>
      </w:r>
    </w:p>
    <w:p w14:paraId="0237C1B6" w14:textId="77777777" w:rsidR="0033743A" w:rsidRPr="00BA0AAD" w:rsidRDefault="0033743A" w:rsidP="0033743A">
      <w:pPr>
        <w:rPr>
          <w:rFonts w:ascii="Times New Roman" w:hAnsi="Times New Roman"/>
        </w:rPr>
      </w:pPr>
    </w:p>
    <w:p w14:paraId="300F018A" w14:textId="653B0B69" w:rsidR="0033743A" w:rsidRDefault="0033743A" w:rsidP="0033743A">
      <w:pPr>
        <w:rPr>
          <w:rFonts w:ascii="Times New Roman" w:hAnsi="Times New Roman"/>
          <w:szCs w:val="22"/>
        </w:rPr>
      </w:pPr>
      <w:r w:rsidRPr="00BA0AAD">
        <w:rPr>
          <w:rFonts w:ascii="Times New Roman" w:hAnsi="Times New Roman"/>
          <w:szCs w:val="22"/>
        </w:rPr>
        <w:t xml:space="preserve">This </w:t>
      </w:r>
      <w:r>
        <w:rPr>
          <w:rFonts w:ascii="Times New Roman" w:hAnsi="Times New Roman"/>
          <w:szCs w:val="22"/>
        </w:rPr>
        <w:t>research</w:t>
      </w:r>
      <w:r w:rsidRPr="00BA0AAD">
        <w:rPr>
          <w:rFonts w:ascii="Times New Roman" w:hAnsi="Times New Roman"/>
          <w:szCs w:val="22"/>
        </w:rPr>
        <w:t xml:space="preserve"> study is concerned with </w:t>
      </w:r>
      <w:r w:rsidR="007E18E5">
        <w:rPr>
          <w:rFonts w:ascii="Times New Roman" w:hAnsi="Times New Roman"/>
          <w:szCs w:val="22"/>
        </w:rPr>
        <w:t>testing the usability of a user interface.</w:t>
      </w:r>
    </w:p>
    <w:p w14:paraId="43AE7B77" w14:textId="17C35814" w:rsidR="008561A1" w:rsidRDefault="008561A1" w:rsidP="0033743A">
      <w:pPr>
        <w:rPr>
          <w:rFonts w:ascii="Times New Roman" w:hAnsi="Times New Roman"/>
          <w:szCs w:val="22"/>
        </w:rPr>
      </w:pPr>
    </w:p>
    <w:p w14:paraId="2DF40D6F" w14:textId="77777777" w:rsidR="008561A1" w:rsidRPr="008561A1" w:rsidRDefault="008561A1" w:rsidP="008561A1">
      <w:pPr>
        <w:rPr>
          <w:rFonts w:ascii="Times New Roman" w:hAnsi="Times New Roman"/>
          <w:szCs w:val="20"/>
          <w:lang w:eastAsia="en-GB"/>
        </w:rPr>
      </w:pPr>
      <w:r w:rsidRPr="008561A1">
        <w:rPr>
          <w:rFonts w:ascii="Times New Roman" w:hAnsi="Times New Roman"/>
          <w:color w:val="1D1D1D"/>
          <w:szCs w:val="20"/>
          <w:shd w:val="clear" w:color="auto" w:fill="FEFEFE"/>
          <w:lang w:eastAsia="en-GB"/>
        </w:rPr>
        <w:t>GDPR requires all organisations to specify a lawful basis for data processing. Lancaster University’s lawful basis for processing identifiable personal data for the majority of research projects is ‘</w:t>
      </w:r>
      <w:r w:rsidRPr="008561A1">
        <w:rPr>
          <w:rFonts w:ascii="Times New Roman" w:hAnsi="Times New Roman"/>
          <w:i/>
          <w:iCs/>
          <w:color w:val="1D1D1D"/>
          <w:szCs w:val="20"/>
          <w:lang w:eastAsia="en-GB"/>
        </w:rPr>
        <w:t>task in the public interest</w:t>
      </w:r>
      <w:r w:rsidRPr="008561A1">
        <w:rPr>
          <w:rFonts w:ascii="Times New Roman" w:hAnsi="Times New Roman"/>
          <w:color w:val="1D1D1D"/>
          <w:szCs w:val="20"/>
          <w:shd w:val="clear" w:color="auto" w:fill="FEFEFE"/>
          <w:lang w:eastAsia="en-GB"/>
        </w:rPr>
        <w:t>‘.</w:t>
      </w:r>
    </w:p>
    <w:p w14:paraId="3C16B48F" w14:textId="77777777" w:rsidR="008561A1" w:rsidRPr="00BA0AAD" w:rsidRDefault="008561A1" w:rsidP="0033743A">
      <w:pPr>
        <w:rPr>
          <w:rFonts w:ascii="Times New Roman" w:hAnsi="Times New Roman" w:cs="font240"/>
          <w:color w:val="000000"/>
        </w:rPr>
      </w:pPr>
    </w:p>
    <w:p w14:paraId="4ABADB3C" w14:textId="77777777" w:rsidR="0033743A" w:rsidRPr="00BA0AAD" w:rsidRDefault="0033743A" w:rsidP="0033743A">
      <w:pPr>
        <w:rPr>
          <w:rFonts w:ascii="Times New Roman" w:hAnsi="Times New Roman"/>
        </w:rPr>
      </w:pPr>
    </w:p>
    <w:p w14:paraId="5B0CD35A" w14:textId="77777777" w:rsidR="00D328AD" w:rsidRDefault="00D328AD">
      <w:pPr>
        <w:rPr>
          <w:rFonts w:ascii="Times New Roman" w:hAnsi="Times New Roman"/>
          <w:b/>
        </w:rPr>
      </w:pPr>
      <w:r>
        <w:rPr>
          <w:rFonts w:ascii="Times New Roman" w:hAnsi="Times New Roman"/>
          <w:b/>
        </w:rPr>
        <w:br w:type="page"/>
      </w:r>
    </w:p>
    <w:p w14:paraId="7D795DF1" w14:textId="2C412A9F" w:rsidR="0033743A" w:rsidRPr="00BA0AAD" w:rsidRDefault="0033743A" w:rsidP="0033743A">
      <w:pPr>
        <w:rPr>
          <w:rFonts w:ascii="Times New Roman" w:hAnsi="Times New Roman"/>
          <w:b/>
        </w:rPr>
      </w:pPr>
      <w:r w:rsidRPr="00BA0AAD">
        <w:rPr>
          <w:rFonts w:ascii="Times New Roman" w:hAnsi="Times New Roman"/>
          <w:b/>
        </w:rPr>
        <w:lastRenderedPageBreak/>
        <w:t xml:space="preserve">STUDY PROCEDURE: </w:t>
      </w:r>
    </w:p>
    <w:p w14:paraId="3415DBE4" w14:textId="77777777" w:rsidR="0033743A" w:rsidRPr="00BA0AAD" w:rsidRDefault="0033743A" w:rsidP="0033743A">
      <w:pPr>
        <w:rPr>
          <w:rFonts w:ascii="Times New Roman" w:hAnsi="Times New Roman"/>
        </w:rPr>
      </w:pPr>
      <w:r w:rsidRPr="00BA0AAD">
        <w:rPr>
          <w:rFonts w:ascii="Times New Roman" w:hAnsi="Times New Roman"/>
        </w:rPr>
        <w:t xml:space="preserve">You are being asked to participate in a study that will require your cooperation in one or more of the following: </w:t>
      </w:r>
    </w:p>
    <w:p w14:paraId="45A17EB0" w14:textId="77777777" w:rsidR="0033743A" w:rsidRPr="00BA0AAD" w:rsidRDefault="0033743A" w:rsidP="0033743A">
      <w:pPr>
        <w:rPr>
          <w:rFonts w:ascii="Times New Roman" w:hAnsi="Times New Roman"/>
        </w:rPr>
      </w:pPr>
    </w:p>
    <w:p w14:paraId="5F85FD01" w14:textId="5DB2C67F" w:rsidR="0033743A" w:rsidRDefault="007E18E5" w:rsidP="007E18E5">
      <w:pPr>
        <w:pStyle w:val="ListParagraph"/>
        <w:numPr>
          <w:ilvl w:val="0"/>
          <w:numId w:val="2"/>
        </w:numPr>
        <w:rPr>
          <w:rFonts w:ascii="Times New Roman" w:hAnsi="Times New Roman"/>
        </w:rPr>
      </w:pPr>
      <w:r>
        <w:rPr>
          <w:rFonts w:ascii="Times New Roman" w:hAnsi="Times New Roman"/>
        </w:rPr>
        <w:t>Giving qualitative, opinionated data around your experience with the application</w:t>
      </w:r>
    </w:p>
    <w:p w14:paraId="7AB82478" w14:textId="19851D3D" w:rsidR="007E18E5" w:rsidRPr="007E18E5" w:rsidRDefault="007E18E5" w:rsidP="007E18E5">
      <w:pPr>
        <w:pStyle w:val="ListParagraph"/>
        <w:numPr>
          <w:ilvl w:val="0"/>
          <w:numId w:val="2"/>
        </w:numPr>
        <w:rPr>
          <w:rFonts w:ascii="Times New Roman" w:hAnsi="Times New Roman"/>
        </w:rPr>
      </w:pPr>
      <w:r>
        <w:rPr>
          <w:rFonts w:ascii="Times New Roman" w:hAnsi="Times New Roman"/>
        </w:rPr>
        <w:t>Under timed conditions, you will be set tasks related to utilising the features of the application</w:t>
      </w:r>
    </w:p>
    <w:p w14:paraId="1DBA38B3" w14:textId="77777777" w:rsidR="0033743A" w:rsidRDefault="0033743A" w:rsidP="0033743A">
      <w:pPr>
        <w:rPr>
          <w:rFonts w:ascii="Times New Roman" w:hAnsi="Times New Roman"/>
        </w:rPr>
      </w:pPr>
    </w:p>
    <w:p w14:paraId="0C1DECF8" w14:textId="459D108A" w:rsidR="0033743A" w:rsidRPr="00BA0AAD" w:rsidRDefault="0033743A" w:rsidP="0033743A">
      <w:pPr>
        <w:rPr>
          <w:rFonts w:ascii="Times New Roman" w:hAnsi="Times New Roman"/>
        </w:rPr>
      </w:pPr>
      <w:r w:rsidRPr="00BA0AAD">
        <w:rPr>
          <w:rFonts w:ascii="Times New Roman" w:hAnsi="Times New Roman"/>
        </w:rPr>
        <w:t xml:space="preserve">When writing the results from our </w:t>
      </w:r>
      <w:r w:rsidR="007E18E5">
        <w:rPr>
          <w:rFonts w:ascii="Times New Roman" w:hAnsi="Times New Roman"/>
        </w:rPr>
        <w:t xml:space="preserve">investigation </w:t>
      </w:r>
      <w:r w:rsidRPr="00BA0AAD">
        <w:rPr>
          <w:rFonts w:ascii="Times New Roman" w:hAnsi="Times New Roman"/>
        </w:rPr>
        <w:t xml:space="preserve">into a project report or any other form of documentation, steps are taken to ensure anonymity for all those involved in the study. No personal details will be recorded. Confidentiality will be maintained at all times. Any recordings that are made are the property of the researcher and will be kept in a secure environment and destroyed at the conclusion of the research. </w:t>
      </w:r>
    </w:p>
    <w:p w14:paraId="73189393" w14:textId="77777777" w:rsidR="0033743A" w:rsidRPr="00BA0AAD" w:rsidRDefault="0033743A" w:rsidP="0033743A">
      <w:pPr>
        <w:rPr>
          <w:rFonts w:ascii="Times New Roman" w:hAnsi="Times New Roman"/>
        </w:rPr>
      </w:pPr>
    </w:p>
    <w:p w14:paraId="10E2520F" w14:textId="77777777" w:rsidR="0033743A" w:rsidRPr="00BA0AAD" w:rsidRDefault="0033743A" w:rsidP="0033743A">
      <w:pPr>
        <w:rPr>
          <w:rFonts w:ascii="Times New Roman" w:hAnsi="Times New Roman"/>
          <w:b/>
        </w:rPr>
      </w:pPr>
      <w:r w:rsidRPr="00BA0AAD">
        <w:rPr>
          <w:rFonts w:ascii="Times New Roman" w:hAnsi="Times New Roman"/>
          <w:b/>
        </w:rPr>
        <w:t xml:space="preserve">RISKS OF PARTICIPATION IN THE STUDY: </w:t>
      </w:r>
    </w:p>
    <w:p w14:paraId="5572D367" w14:textId="77777777" w:rsidR="0033743A" w:rsidRPr="00BA0AAD" w:rsidRDefault="0033743A" w:rsidP="0033743A">
      <w:pPr>
        <w:rPr>
          <w:rFonts w:ascii="Times New Roman" w:hAnsi="Times New Roman"/>
          <w:b/>
        </w:rPr>
      </w:pPr>
    </w:p>
    <w:p w14:paraId="3124FAF9" w14:textId="77777777" w:rsidR="0033743A" w:rsidRPr="00BA0AAD" w:rsidRDefault="0033743A" w:rsidP="0033743A">
      <w:pPr>
        <w:rPr>
          <w:rFonts w:ascii="Times New Roman" w:hAnsi="Times New Roman"/>
        </w:rPr>
      </w:pPr>
      <w:r w:rsidRPr="00BA0AAD">
        <w:rPr>
          <w:rFonts w:ascii="Times New Roman" w:hAnsi="Times New Roman"/>
        </w:rPr>
        <w:t xml:space="preserve">The risks of participating in this study are minimal. </w:t>
      </w:r>
    </w:p>
    <w:p w14:paraId="72BCF327" w14:textId="77777777" w:rsidR="0033743A" w:rsidRPr="00BA0AAD" w:rsidRDefault="0033743A" w:rsidP="0033743A">
      <w:pPr>
        <w:rPr>
          <w:rFonts w:ascii="Times New Roman" w:hAnsi="Times New Roman"/>
        </w:rPr>
      </w:pPr>
      <w:r w:rsidRPr="00BA0AAD">
        <w:rPr>
          <w:rFonts w:ascii="Times New Roman" w:hAnsi="Times New Roman"/>
        </w:rPr>
        <w:t xml:space="preserve">It is the investigators' intention that your identity in these studies will remain confidential. </w:t>
      </w:r>
    </w:p>
    <w:p w14:paraId="55C9110F" w14:textId="4B2A1413" w:rsidR="0033743A" w:rsidRPr="00BA0AAD" w:rsidRDefault="0033743A" w:rsidP="0033743A">
      <w:pPr>
        <w:rPr>
          <w:rFonts w:ascii="Times New Roman" w:hAnsi="Times New Roman"/>
        </w:rPr>
      </w:pPr>
      <w:r w:rsidRPr="00BA0AAD">
        <w:rPr>
          <w:rFonts w:ascii="Times New Roman" w:hAnsi="Times New Roman"/>
        </w:rPr>
        <w:t>Your particular contribution to the study – what you disclose durin</w:t>
      </w:r>
      <w:r w:rsidR="007E18E5">
        <w:rPr>
          <w:rFonts w:ascii="Times New Roman" w:hAnsi="Times New Roman"/>
        </w:rPr>
        <w:t>g the investigative procedure</w:t>
      </w:r>
      <w:r w:rsidRPr="00BA0AAD">
        <w:rPr>
          <w:rFonts w:ascii="Times New Roman" w:hAnsi="Times New Roman"/>
        </w:rPr>
        <w:t xml:space="preserve"> – will be anonymized.</w:t>
      </w:r>
    </w:p>
    <w:p w14:paraId="1DA049E3" w14:textId="77777777" w:rsidR="0033743A" w:rsidRPr="00BA0AAD" w:rsidRDefault="0033743A" w:rsidP="0033743A">
      <w:pPr>
        <w:rPr>
          <w:rFonts w:ascii="Times New Roman" w:hAnsi="Times New Roman"/>
        </w:rPr>
      </w:pPr>
    </w:p>
    <w:p w14:paraId="293F5059" w14:textId="77777777" w:rsidR="0033743A" w:rsidRPr="00BA0AAD" w:rsidRDefault="0033743A" w:rsidP="0033743A">
      <w:pPr>
        <w:rPr>
          <w:rFonts w:ascii="Times New Roman" w:hAnsi="Times New Roman"/>
          <w:b/>
        </w:rPr>
      </w:pPr>
      <w:r w:rsidRPr="00BA0AAD">
        <w:rPr>
          <w:rFonts w:ascii="Times New Roman" w:hAnsi="Times New Roman"/>
          <w:b/>
        </w:rPr>
        <w:t xml:space="preserve">BENEFITS: </w:t>
      </w:r>
    </w:p>
    <w:p w14:paraId="7CFA39B9" w14:textId="39384EBA" w:rsidR="0033743A" w:rsidRPr="00BA0AAD" w:rsidRDefault="0033743A" w:rsidP="0033743A">
      <w:pPr>
        <w:rPr>
          <w:rFonts w:ascii="Times New Roman" w:hAnsi="Times New Roman"/>
        </w:rPr>
      </w:pPr>
      <w:r w:rsidRPr="00BA0AAD">
        <w:rPr>
          <w:rFonts w:ascii="Times New Roman" w:hAnsi="Times New Roman"/>
        </w:rPr>
        <w:t xml:space="preserve">There may be no personal benefit to you from participating in this project. However, some personal benefits of this research may include learning more </w:t>
      </w:r>
      <w:r>
        <w:rPr>
          <w:rFonts w:ascii="Times New Roman" w:hAnsi="Times New Roman"/>
        </w:rPr>
        <w:t>about</w:t>
      </w:r>
      <w:r w:rsidR="007E18E5">
        <w:rPr>
          <w:rFonts w:ascii="Times New Roman" w:hAnsi="Times New Roman"/>
        </w:rPr>
        <w:t xml:space="preserve"> how to utilise a pixel editor.</w:t>
      </w:r>
    </w:p>
    <w:p w14:paraId="268574C8" w14:textId="77777777" w:rsidR="0033743A" w:rsidRPr="00BA0AAD" w:rsidRDefault="0033743A" w:rsidP="0033743A">
      <w:pPr>
        <w:rPr>
          <w:rFonts w:ascii="Times New Roman" w:hAnsi="Times New Roman"/>
        </w:rPr>
      </w:pPr>
    </w:p>
    <w:p w14:paraId="59EC0CE3" w14:textId="4D371E91" w:rsidR="0033743A" w:rsidRPr="00BA0AAD" w:rsidRDefault="0033743A" w:rsidP="007E18E5">
      <w:pPr>
        <w:jc w:val="both"/>
        <w:rPr>
          <w:rFonts w:ascii="Times New Roman" w:hAnsi="Times New Roman"/>
          <w:highlight w:val="yellow"/>
        </w:rPr>
      </w:pPr>
      <w:r w:rsidRPr="00BA0AAD">
        <w:rPr>
          <w:rFonts w:ascii="Times New Roman" w:hAnsi="Times New Roman" w:cs="font240"/>
          <w:color w:val="000000"/>
        </w:rPr>
        <w:t xml:space="preserve">We believe this work can make an important contribution to current debates on </w:t>
      </w:r>
      <w:r w:rsidR="007E18E5">
        <w:rPr>
          <w:rFonts w:ascii="Times New Roman" w:hAnsi="Times New Roman" w:cs="font240"/>
          <w:color w:val="000000"/>
        </w:rPr>
        <w:t>how users interact with familiar user interface designs.</w:t>
      </w:r>
    </w:p>
    <w:p w14:paraId="424A7F42" w14:textId="0A40D21E" w:rsidR="0033743A" w:rsidRPr="00BA0AAD" w:rsidRDefault="0033743A" w:rsidP="0033743A">
      <w:pPr>
        <w:rPr>
          <w:rFonts w:ascii="Times New Roman" w:hAnsi="Times New Roman"/>
        </w:rPr>
      </w:pPr>
      <w:r w:rsidRPr="00BA0AAD">
        <w:rPr>
          <w:rFonts w:ascii="Times New Roman" w:hAnsi="Times New Roman"/>
        </w:rPr>
        <w:t xml:space="preserve">. </w:t>
      </w:r>
    </w:p>
    <w:p w14:paraId="3F00EDA1" w14:textId="77777777" w:rsidR="0033743A" w:rsidRPr="00BA0AAD" w:rsidRDefault="0033743A" w:rsidP="0033743A">
      <w:pPr>
        <w:rPr>
          <w:rFonts w:ascii="Times New Roman" w:hAnsi="Times New Roman"/>
          <w:b/>
        </w:rPr>
      </w:pPr>
      <w:r w:rsidRPr="00BA0AAD">
        <w:rPr>
          <w:rFonts w:ascii="Times New Roman" w:hAnsi="Times New Roman"/>
          <w:b/>
        </w:rPr>
        <w:t xml:space="preserve">COSTS AND COMPENSATION: </w:t>
      </w:r>
    </w:p>
    <w:p w14:paraId="21A90D7C" w14:textId="77777777" w:rsidR="0033743A" w:rsidRPr="00BA0AAD" w:rsidRDefault="0033743A" w:rsidP="0033743A">
      <w:pPr>
        <w:rPr>
          <w:rFonts w:ascii="Times New Roman" w:hAnsi="Times New Roman"/>
        </w:rPr>
      </w:pPr>
    </w:p>
    <w:p w14:paraId="6D771946" w14:textId="77777777" w:rsidR="0033743A" w:rsidRPr="00BA0AAD" w:rsidRDefault="0033743A" w:rsidP="0033743A">
      <w:pPr>
        <w:rPr>
          <w:rFonts w:ascii="Times New Roman" w:hAnsi="Times New Roman"/>
        </w:rPr>
      </w:pPr>
      <w:r w:rsidRPr="00BA0AAD">
        <w:rPr>
          <w:rFonts w:ascii="Times New Roman" w:hAnsi="Times New Roman"/>
        </w:rPr>
        <w:t xml:space="preserve">You will not be paid for participating in this study. </w:t>
      </w:r>
    </w:p>
    <w:p w14:paraId="0D117A5C" w14:textId="77777777" w:rsidR="0033743A" w:rsidRPr="00BA0AAD" w:rsidRDefault="0033743A" w:rsidP="0033743A">
      <w:pPr>
        <w:rPr>
          <w:rFonts w:ascii="Times New Roman" w:hAnsi="Times New Roman"/>
        </w:rPr>
      </w:pPr>
    </w:p>
    <w:p w14:paraId="728FCC7F" w14:textId="77777777" w:rsidR="0033743A" w:rsidRPr="00BA0AAD" w:rsidRDefault="0033743A" w:rsidP="0033743A">
      <w:pPr>
        <w:rPr>
          <w:rFonts w:ascii="Times New Roman" w:hAnsi="Times New Roman"/>
        </w:rPr>
      </w:pPr>
      <w:r w:rsidRPr="00BA0AAD">
        <w:rPr>
          <w:rFonts w:ascii="Times New Roman" w:hAnsi="Times New Roman"/>
        </w:rPr>
        <w:t>There is unlikely to be any cost - financial or other - to you for participation in the study.</w:t>
      </w:r>
    </w:p>
    <w:p w14:paraId="11A5235E" w14:textId="77777777" w:rsidR="0033743A" w:rsidRPr="00BA0AAD" w:rsidRDefault="0033743A" w:rsidP="0033743A">
      <w:pPr>
        <w:rPr>
          <w:rFonts w:ascii="Times New Roman" w:hAnsi="Times New Roman"/>
        </w:rPr>
      </w:pPr>
    </w:p>
    <w:p w14:paraId="074A911D" w14:textId="77777777" w:rsidR="0033743A" w:rsidRPr="00BA0AAD" w:rsidRDefault="0033743A" w:rsidP="0033743A">
      <w:pPr>
        <w:rPr>
          <w:rFonts w:ascii="Times New Roman" w:hAnsi="Times New Roman"/>
        </w:rPr>
      </w:pPr>
      <w:r w:rsidRPr="00BA0AAD">
        <w:rPr>
          <w:rFonts w:ascii="Times New Roman" w:hAnsi="Times New Roman"/>
          <w:b/>
        </w:rPr>
        <w:t>CONFIDENTIALITY</w:t>
      </w:r>
      <w:r w:rsidRPr="00BA0AAD">
        <w:rPr>
          <w:rFonts w:ascii="Times New Roman" w:hAnsi="Times New Roman"/>
        </w:rPr>
        <w:t xml:space="preserve">: </w:t>
      </w:r>
    </w:p>
    <w:p w14:paraId="52ADAF58" w14:textId="77777777" w:rsidR="0033743A" w:rsidRPr="00BA0AAD" w:rsidRDefault="0033743A" w:rsidP="0033743A">
      <w:pPr>
        <w:rPr>
          <w:rFonts w:ascii="Times New Roman" w:hAnsi="Times New Roman"/>
        </w:rPr>
      </w:pPr>
    </w:p>
    <w:p w14:paraId="6C2CAA71" w14:textId="77777777" w:rsidR="0033743A" w:rsidRPr="00CF55E2" w:rsidRDefault="0033743A" w:rsidP="0033743A">
      <w:pPr>
        <w:rPr>
          <w:rFonts w:ascii="Times New Roman" w:hAnsi="Times New Roman"/>
        </w:rPr>
      </w:pPr>
      <w:r w:rsidRPr="00CF55E2">
        <w:rPr>
          <w:rFonts w:ascii="Times New Roman" w:hAnsi="Times New Roman"/>
        </w:rPr>
        <w:t xml:space="preserve">All information collected in this study belongs to the fieldworker and will be maintained in a confidential manner at Lancaster University. Nobody, other than the fieldwork researcher, will have access to the data. </w:t>
      </w:r>
      <w:r w:rsidRPr="00CF55E2">
        <w:rPr>
          <w:rFonts w:ascii="Times New Roman" w:hAnsi="Times New Roman" w:cs="Calibri"/>
          <w:szCs w:val="30"/>
          <w:lang w:val="en-US"/>
        </w:rPr>
        <w:t>Any identifiable data (including recordings of participants’ voices) on portable devices (eg audio recorders, etc) will be erased from it as quickly as possible and in the meantime the device will be stored securely</w:t>
      </w:r>
      <w:r w:rsidRPr="00CF55E2">
        <w:rPr>
          <w:rFonts w:ascii="Times New Roman" w:hAnsi="Times New Roman"/>
        </w:rPr>
        <w:t xml:space="preserve">Any recordings will be destroyed at the end of the project. Although rare, it is possible that disclosure may be required by law. Otherwise, the information will not be disclosed to third parties without your permission. If the study is published, your name will be kept confidential. </w:t>
      </w:r>
    </w:p>
    <w:p w14:paraId="0893AB56" w14:textId="77777777" w:rsidR="0033743A" w:rsidRPr="00BA0AAD" w:rsidRDefault="0033743A" w:rsidP="0033743A">
      <w:pPr>
        <w:rPr>
          <w:rFonts w:ascii="Times New Roman" w:hAnsi="Times New Roman"/>
        </w:rPr>
      </w:pPr>
    </w:p>
    <w:p w14:paraId="2420C681" w14:textId="77777777" w:rsidR="0033743A" w:rsidRPr="00BA0AAD" w:rsidRDefault="0033743A" w:rsidP="0033743A">
      <w:pPr>
        <w:rPr>
          <w:rFonts w:ascii="Times New Roman" w:hAnsi="Times New Roman"/>
        </w:rPr>
      </w:pPr>
      <w:r w:rsidRPr="00BA0AAD">
        <w:rPr>
          <w:rFonts w:ascii="Times New Roman" w:hAnsi="Times New Roman"/>
          <w:b/>
        </w:rPr>
        <w:t>PEOPLE TO CONTACT:</w:t>
      </w:r>
      <w:r w:rsidRPr="00BA0AAD">
        <w:rPr>
          <w:rFonts w:ascii="Times New Roman" w:hAnsi="Times New Roman"/>
        </w:rPr>
        <w:t xml:space="preserve"> </w:t>
      </w:r>
    </w:p>
    <w:p w14:paraId="186C088D" w14:textId="77777777" w:rsidR="0033743A" w:rsidRPr="00BA0AAD" w:rsidRDefault="0033743A" w:rsidP="0033743A">
      <w:pPr>
        <w:rPr>
          <w:rFonts w:ascii="Times New Roman" w:hAnsi="Times New Roman"/>
        </w:rPr>
      </w:pPr>
    </w:p>
    <w:p w14:paraId="0390B9DB" w14:textId="77777777" w:rsidR="0033743A" w:rsidRPr="00BA0AAD" w:rsidRDefault="0033743A" w:rsidP="0033743A">
      <w:pPr>
        <w:rPr>
          <w:rFonts w:ascii="Times New Roman" w:hAnsi="Times New Roman"/>
          <w:b/>
        </w:rPr>
      </w:pPr>
      <w:r w:rsidRPr="00BA0AAD">
        <w:rPr>
          <w:rFonts w:ascii="Times New Roman" w:hAnsi="Times New Roman"/>
        </w:rPr>
        <w:t xml:space="preserve">If you have further questions related to this research study, you may call the </w:t>
      </w:r>
      <w:r>
        <w:rPr>
          <w:rFonts w:ascii="Times New Roman" w:hAnsi="Times New Roman"/>
        </w:rPr>
        <w:t>…(Supervisor)</w:t>
      </w:r>
      <w:r w:rsidRPr="00BA0AAD">
        <w:rPr>
          <w:rFonts w:ascii="Times New Roman" w:hAnsi="Times New Roman"/>
        </w:rPr>
        <w:t>, Dept of Computing and Communications, Lancaster University</w:t>
      </w:r>
    </w:p>
    <w:p w14:paraId="6236B59D" w14:textId="77777777" w:rsidR="0033743A" w:rsidRPr="002B61E2" w:rsidRDefault="0033743A" w:rsidP="0033743A">
      <w:pPr>
        <w:pStyle w:val="WW-NormalWeb"/>
        <w:spacing w:before="0" w:after="0"/>
        <w:rPr>
          <w:rFonts w:ascii="Times New Roman" w:hAnsi="Times New Roman"/>
        </w:rPr>
      </w:pPr>
      <w:r w:rsidRPr="002B61E2">
        <w:rPr>
          <w:rFonts w:ascii="Times New Roman" w:hAnsi="Times New Roman"/>
        </w:rPr>
        <w:t xml:space="preserve">Email: </w:t>
      </w:r>
      <w:r w:rsidRPr="002B61E2">
        <w:rPr>
          <w:rFonts w:ascii="Times New Roman" w:hAnsi="Times New Roman"/>
        </w:rPr>
        <w:br/>
        <w:t>Address: Computing Department, Infolab21, Lancaster University, Lancaster LA1 4WA</w:t>
      </w:r>
    </w:p>
    <w:p w14:paraId="67E22492" w14:textId="77777777" w:rsidR="0033743A" w:rsidRDefault="0033743A" w:rsidP="0033743A">
      <w:pPr>
        <w:rPr>
          <w:rFonts w:ascii="Times New Roman" w:hAnsi="Times New Roman"/>
        </w:rPr>
      </w:pPr>
      <w:r w:rsidRPr="00BA0AAD">
        <w:rPr>
          <w:rFonts w:ascii="Times New Roman" w:hAnsi="Times New Roman"/>
        </w:rPr>
        <w:t>Tel</w:t>
      </w:r>
    </w:p>
    <w:p w14:paraId="69A1DB64" w14:textId="77777777" w:rsidR="0033743A" w:rsidRDefault="0033743A" w:rsidP="0033743A">
      <w:pPr>
        <w:rPr>
          <w:rFonts w:ascii="Times New Roman" w:hAnsi="Times New Roman"/>
        </w:rPr>
      </w:pPr>
    </w:p>
    <w:p w14:paraId="016A69D1" w14:textId="46B72AD8" w:rsidR="0033743A" w:rsidRPr="006949B1" w:rsidRDefault="0033743A" w:rsidP="0033743A">
      <w:pPr>
        <w:rPr>
          <w:rFonts w:ascii="Times New Roman" w:hAnsi="Times New Roman"/>
        </w:rPr>
      </w:pPr>
      <w:r w:rsidRPr="006949B1">
        <w:rPr>
          <w:rFonts w:ascii="Times New Roman" w:hAnsi="Times New Roman"/>
        </w:rPr>
        <w:t xml:space="preserve">You may also if you wish contact an independent person about this research – specifically, </w:t>
      </w:r>
      <w:r w:rsidR="001D63AF">
        <w:rPr>
          <w:rFonts w:ascii="Times New Roman" w:hAnsi="Times New Roman"/>
        </w:rPr>
        <w:t>Prof. Nigel Davies</w:t>
      </w:r>
      <w:r w:rsidRPr="006949B1">
        <w:rPr>
          <w:rFonts w:ascii="Times New Roman" w:hAnsi="Times New Roman"/>
        </w:rPr>
        <w:t>, Head of School.</w:t>
      </w:r>
    </w:p>
    <w:p w14:paraId="6A6A2C46" w14:textId="77777777" w:rsidR="0033743A" w:rsidRPr="006949B1" w:rsidRDefault="0033743A" w:rsidP="0033743A">
      <w:pPr>
        <w:widowControl w:val="0"/>
        <w:autoSpaceDE w:val="0"/>
        <w:autoSpaceDN w:val="0"/>
        <w:adjustRightInd w:val="0"/>
        <w:rPr>
          <w:rFonts w:ascii="Times New Roman" w:hAnsi="Times New Roman" w:cs="Helvetica"/>
          <w:lang w:val="en-US"/>
        </w:rPr>
      </w:pPr>
      <w:r w:rsidRPr="006949B1">
        <w:rPr>
          <w:rFonts w:ascii="Times New Roman" w:hAnsi="Times New Roman" w:cs="Helvetica"/>
          <w:lang w:val="en-US"/>
        </w:rPr>
        <w:t>School of Computing and Communications</w:t>
      </w:r>
    </w:p>
    <w:p w14:paraId="06315FDD" w14:textId="77777777" w:rsidR="0033743A" w:rsidRPr="006949B1" w:rsidRDefault="0033743A" w:rsidP="0033743A">
      <w:pPr>
        <w:widowControl w:val="0"/>
        <w:autoSpaceDE w:val="0"/>
        <w:autoSpaceDN w:val="0"/>
        <w:adjustRightInd w:val="0"/>
        <w:rPr>
          <w:rFonts w:ascii="Times New Roman" w:hAnsi="Times New Roman" w:cs="Helvetica"/>
          <w:lang w:val="en-US"/>
        </w:rPr>
      </w:pPr>
      <w:r w:rsidRPr="006949B1">
        <w:rPr>
          <w:rFonts w:ascii="Times New Roman" w:hAnsi="Times New Roman" w:cs="Helvetica"/>
          <w:lang w:val="en-US"/>
        </w:rPr>
        <w:t>(</w:t>
      </w:r>
      <w:hyperlink r:id="rId7" w:history="1">
        <w:r w:rsidRPr="006949B1">
          <w:rPr>
            <w:rFonts w:ascii="Times New Roman" w:hAnsi="Times New Roman" w:cs="Helvetica"/>
            <w:color w:val="004FB0"/>
            <w:u w:val="single" w:color="004FB0"/>
            <w:lang w:val="en-US"/>
          </w:rPr>
          <w:t>http://www.scc.lancs.ac.uk/</w:t>
        </w:r>
      </w:hyperlink>
      <w:r w:rsidRPr="006949B1">
        <w:rPr>
          <w:rFonts w:ascii="Times New Roman" w:hAnsi="Times New Roman" w:cs="Helvetica"/>
          <w:lang w:val="en-US"/>
        </w:rPr>
        <w:t>)</w:t>
      </w:r>
    </w:p>
    <w:p w14:paraId="2F37457A" w14:textId="77777777" w:rsidR="0033743A" w:rsidRPr="006949B1" w:rsidRDefault="0033743A" w:rsidP="0033743A">
      <w:pPr>
        <w:widowControl w:val="0"/>
        <w:autoSpaceDE w:val="0"/>
        <w:autoSpaceDN w:val="0"/>
        <w:adjustRightInd w:val="0"/>
        <w:rPr>
          <w:rFonts w:ascii="Times New Roman" w:hAnsi="Times New Roman" w:cs="Helvetica"/>
          <w:lang w:val="en-US"/>
        </w:rPr>
      </w:pPr>
      <w:r w:rsidRPr="006949B1">
        <w:rPr>
          <w:rFonts w:ascii="Times New Roman" w:hAnsi="Times New Roman" w:cs="Helvetica"/>
          <w:lang w:val="en-US"/>
        </w:rPr>
        <w:t xml:space="preserve">InfoLab 21 Building, South Drive, </w:t>
      </w:r>
    </w:p>
    <w:p w14:paraId="767128E4" w14:textId="77777777" w:rsidR="0033743A" w:rsidRPr="006949B1" w:rsidRDefault="0033743A" w:rsidP="0033743A">
      <w:pPr>
        <w:widowControl w:val="0"/>
        <w:autoSpaceDE w:val="0"/>
        <w:autoSpaceDN w:val="0"/>
        <w:adjustRightInd w:val="0"/>
        <w:rPr>
          <w:rFonts w:ascii="Times New Roman" w:hAnsi="Times New Roman" w:cs="Helvetica"/>
          <w:lang w:val="en-US"/>
        </w:rPr>
      </w:pPr>
      <w:r w:rsidRPr="006949B1">
        <w:rPr>
          <w:rFonts w:ascii="Times New Roman" w:hAnsi="Times New Roman" w:cs="Helvetica"/>
          <w:lang w:val="en-US"/>
        </w:rPr>
        <w:t>Lancaster University, Lancaster LA1 4WA, England</w:t>
      </w:r>
    </w:p>
    <w:p w14:paraId="6E3AAF48" w14:textId="77777777" w:rsidR="00783D44" w:rsidRPr="0033743A" w:rsidRDefault="0033743A" w:rsidP="0033743A">
      <w:pPr>
        <w:ind w:left="-426" w:right="-504"/>
        <w:rPr>
          <w:b/>
        </w:rPr>
      </w:pPr>
      <w:r>
        <w:rPr>
          <w:rFonts w:ascii="Times New Roman" w:hAnsi="Times New Roman" w:cs="Helvetica"/>
          <w:lang w:val="en-US"/>
        </w:rPr>
        <w:lastRenderedPageBreak/>
        <w:t xml:space="preserve">         </w:t>
      </w:r>
      <w:r w:rsidRPr="006949B1">
        <w:rPr>
          <w:rFonts w:ascii="Times New Roman" w:hAnsi="Times New Roman" w:cs="Helvetica"/>
          <w:lang w:val="en-US"/>
        </w:rPr>
        <w:t xml:space="preserve">email: </w:t>
      </w:r>
      <w:r>
        <w:rPr>
          <w:rFonts w:ascii="Times New Roman" w:hAnsi="Times New Roman" w:cs="Helvetica"/>
          <w:lang w:val="en-US"/>
        </w:rPr>
        <w:t xml:space="preserve">           </w:t>
      </w:r>
      <w:r w:rsidRPr="006949B1">
        <w:rPr>
          <w:rFonts w:ascii="Times New Roman" w:hAnsi="Times New Roman" w:cs="Helvetica"/>
          <w:lang w:val="en-US"/>
        </w:rPr>
        <w:t xml:space="preserve">tel: </w:t>
      </w:r>
    </w:p>
    <w:sectPr w:rsidR="00783D44" w:rsidRPr="0033743A" w:rsidSect="00B04C56">
      <w:headerReference w:type="default" r:id="rId8"/>
      <w:pgSz w:w="11900" w:h="16840"/>
      <w:pgMar w:top="2272"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C24C5" w14:textId="77777777" w:rsidR="00D03C98" w:rsidRDefault="00D03C98">
      <w:r>
        <w:separator/>
      </w:r>
    </w:p>
  </w:endnote>
  <w:endnote w:type="continuationSeparator" w:id="0">
    <w:p w14:paraId="41D38DA3" w14:textId="77777777" w:rsidR="00D03C98" w:rsidRDefault="00D03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Narrow">
    <w:altName w:val="Times New Roman"/>
    <w:panose1 w:val="00000000000000000000"/>
    <w:charset w:val="4D"/>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font240">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A9991" w14:textId="77777777" w:rsidR="00D03C98" w:rsidRDefault="00D03C98">
      <w:r>
        <w:separator/>
      </w:r>
    </w:p>
  </w:footnote>
  <w:footnote w:type="continuationSeparator" w:id="0">
    <w:p w14:paraId="46FFD9E5" w14:textId="77777777" w:rsidR="00D03C98" w:rsidRDefault="00D03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2287" w14:textId="77777777" w:rsidR="00783D44" w:rsidRDefault="00B06E72">
    <w:pPr>
      <w:pStyle w:val="Header"/>
    </w:pPr>
    <w:r>
      <w:rPr>
        <w:noProof/>
        <w:szCs w:val="20"/>
        <w:lang w:val="en-US"/>
      </w:rPr>
      <w:drawing>
        <wp:anchor distT="0" distB="0" distL="114300" distR="114300" simplePos="0" relativeHeight="251658240" behindDoc="1" locked="0" layoutInCell="1" allowOverlap="1" wp14:anchorId="56BA115C" wp14:editId="3B38DA74">
          <wp:simplePos x="0" y="0"/>
          <wp:positionH relativeFrom="column">
            <wp:posOffset>-1208405</wp:posOffset>
          </wp:positionH>
          <wp:positionV relativeFrom="paragraph">
            <wp:posOffset>-675640</wp:posOffset>
          </wp:positionV>
          <wp:extent cx="7677150" cy="10858500"/>
          <wp:effectExtent l="25400" t="0" r="0" b="0"/>
          <wp:wrapNone/>
          <wp:docPr id="3" name="Picture 3" descr="Lancaster Uni SCC 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ncaster Uni SCC LH"/>
                  <pic:cNvPicPr>
                    <a:picLocks noChangeAspect="1" noChangeArrowheads="1"/>
                  </pic:cNvPicPr>
                </pic:nvPicPr>
                <pic:blipFill>
                  <a:blip r:embed="rId1"/>
                  <a:srcRect/>
                  <a:stretch>
                    <a:fillRect/>
                  </a:stretch>
                </pic:blipFill>
                <pic:spPr bwMode="auto">
                  <a:xfrm>
                    <a:off x="0" y="0"/>
                    <a:ext cx="7677150" cy="108585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81972"/>
    <w:multiLevelType w:val="hybridMultilevel"/>
    <w:tmpl w:val="74206BB4"/>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69C32761"/>
    <w:multiLevelType w:val="hybridMultilevel"/>
    <w:tmpl w:val="EB863C2C"/>
    <w:lvl w:ilvl="0" w:tplc="6704737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6930388">
    <w:abstractNumId w:val="0"/>
  </w:num>
  <w:num w:numId="2" w16cid:durableId="1938244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FE"/>
    <w:rsid w:val="000E205D"/>
    <w:rsid w:val="001B5EF1"/>
    <w:rsid w:val="001C45FE"/>
    <w:rsid w:val="001D63AF"/>
    <w:rsid w:val="00287A30"/>
    <w:rsid w:val="002B61E2"/>
    <w:rsid w:val="0033743A"/>
    <w:rsid w:val="00352E3A"/>
    <w:rsid w:val="0046707C"/>
    <w:rsid w:val="004F36CC"/>
    <w:rsid w:val="00783D44"/>
    <w:rsid w:val="007E18E5"/>
    <w:rsid w:val="008561A1"/>
    <w:rsid w:val="00A30369"/>
    <w:rsid w:val="00A519E8"/>
    <w:rsid w:val="00AC141E"/>
    <w:rsid w:val="00B06E72"/>
    <w:rsid w:val="00C424EB"/>
    <w:rsid w:val="00C634CB"/>
    <w:rsid w:val="00D03C98"/>
    <w:rsid w:val="00D328AD"/>
    <w:rsid w:val="00E96DE3"/>
    <w:rsid w:val="00F820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D96C99D"/>
  <w15:docId w15:val="{6CE35F0D-51B5-1A41-8149-30D9581F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548"/>
    <w:rPr>
      <w:rFonts w:ascii="Helvetica" w:hAnsi="Helvetica"/>
      <w:szCs w:val="24"/>
      <w:lang w:eastAsia="en-US"/>
    </w:rPr>
  </w:style>
  <w:style w:type="paragraph" w:styleId="Heading1">
    <w:name w:val="heading 1"/>
    <w:basedOn w:val="Normal"/>
    <w:next w:val="Normal"/>
    <w:link w:val="Heading1Char"/>
    <w:uiPriority w:val="9"/>
    <w:qFormat/>
    <w:rsid w:val="003374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06E72"/>
    <w:pPr>
      <w:keepNext/>
      <w:ind w:left="90" w:right="-1134"/>
      <w:jc w:val="center"/>
      <w:outlineLvl w:val="1"/>
    </w:pPr>
    <w:rPr>
      <w:rFonts w:ascii="Garamond Narrow" w:hAnsi="Garamond Narrow"/>
      <w:b/>
      <w:sz w:val="4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04C56"/>
    <w:pPr>
      <w:tabs>
        <w:tab w:val="center" w:pos="4320"/>
        <w:tab w:val="right" w:pos="8640"/>
      </w:tabs>
    </w:pPr>
  </w:style>
  <w:style w:type="paragraph" w:styleId="Footer">
    <w:name w:val="footer"/>
    <w:basedOn w:val="Normal"/>
    <w:semiHidden/>
    <w:rsid w:val="00B04C56"/>
    <w:pPr>
      <w:tabs>
        <w:tab w:val="center" w:pos="4320"/>
        <w:tab w:val="right" w:pos="8640"/>
      </w:tabs>
    </w:pPr>
  </w:style>
  <w:style w:type="character" w:customStyle="1" w:styleId="Heading2Char">
    <w:name w:val="Heading 2 Char"/>
    <w:basedOn w:val="DefaultParagraphFont"/>
    <w:link w:val="Heading2"/>
    <w:rsid w:val="00B06E72"/>
    <w:rPr>
      <w:rFonts w:ascii="Garamond Narrow" w:hAnsi="Garamond Narrow"/>
      <w:b/>
      <w:sz w:val="40"/>
      <w:lang w:val="en-AU" w:eastAsia="en-US"/>
    </w:rPr>
  </w:style>
  <w:style w:type="paragraph" w:styleId="BlockText">
    <w:name w:val="Block Text"/>
    <w:basedOn w:val="Normal"/>
    <w:rsid w:val="00B06E72"/>
    <w:pPr>
      <w:ind w:left="90" w:right="-1134"/>
    </w:pPr>
    <w:rPr>
      <w:rFonts w:ascii="Garamond Narrow" w:hAnsi="Garamond Narrow"/>
      <w:b/>
      <w:sz w:val="32"/>
      <w:szCs w:val="20"/>
      <w:lang w:val="en-AU"/>
    </w:rPr>
  </w:style>
  <w:style w:type="paragraph" w:styleId="BodyText">
    <w:name w:val="Body Text"/>
    <w:basedOn w:val="Normal"/>
    <w:link w:val="BodyTextChar"/>
    <w:rsid w:val="00B06E72"/>
    <w:rPr>
      <w:rFonts w:ascii="Times New Roman" w:hAnsi="Times New Roman"/>
      <w:sz w:val="24"/>
      <w:szCs w:val="20"/>
      <w:lang w:val="en-AU"/>
    </w:rPr>
  </w:style>
  <w:style w:type="character" w:customStyle="1" w:styleId="BodyTextChar">
    <w:name w:val="Body Text Char"/>
    <w:basedOn w:val="DefaultParagraphFont"/>
    <w:link w:val="BodyText"/>
    <w:rsid w:val="00B06E72"/>
    <w:rPr>
      <w:sz w:val="24"/>
      <w:lang w:val="en-AU" w:eastAsia="en-US"/>
    </w:rPr>
  </w:style>
  <w:style w:type="character" w:customStyle="1" w:styleId="Heading1Char">
    <w:name w:val="Heading 1 Char"/>
    <w:basedOn w:val="DefaultParagraphFont"/>
    <w:link w:val="Heading1"/>
    <w:uiPriority w:val="9"/>
    <w:rsid w:val="0033743A"/>
    <w:rPr>
      <w:rFonts w:asciiTheme="majorHAnsi" w:eastAsiaTheme="majorEastAsia" w:hAnsiTheme="majorHAnsi" w:cstheme="majorBidi"/>
      <w:b/>
      <w:bCs/>
      <w:color w:val="345A8A" w:themeColor="accent1" w:themeShade="B5"/>
      <w:sz w:val="32"/>
      <w:szCs w:val="32"/>
      <w:lang w:eastAsia="en-US"/>
    </w:rPr>
  </w:style>
  <w:style w:type="paragraph" w:customStyle="1" w:styleId="WW-NormalWeb">
    <w:name w:val="WW-Normal (Web)"/>
    <w:basedOn w:val="Normal"/>
    <w:rsid w:val="0033743A"/>
    <w:pPr>
      <w:suppressAutoHyphens/>
      <w:autoSpaceDE w:val="0"/>
      <w:spacing w:before="280" w:after="280"/>
    </w:pPr>
    <w:rPr>
      <w:rFonts w:ascii="Arial" w:eastAsia="PMingLiU" w:hAnsi="Arial"/>
      <w:color w:val="000000"/>
      <w:szCs w:val="20"/>
    </w:rPr>
  </w:style>
  <w:style w:type="character" w:styleId="Emphasis">
    <w:name w:val="Emphasis"/>
    <w:basedOn w:val="DefaultParagraphFont"/>
    <w:uiPriority w:val="20"/>
    <w:qFormat/>
    <w:rsid w:val="008561A1"/>
    <w:rPr>
      <w:i/>
      <w:iCs/>
    </w:rPr>
  </w:style>
  <w:style w:type="paragraph" w:styleId="ListParagraph">
    <w:name w:val="List Paragraph"/>
    <w:basedOn w:val="Normal"/>
    <w:uiPriority w:val="34"/>
    <w:qFormat/>
    <w:rsid w:val="007E1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7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cc.lancs.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drakel\LOCALS~1\Temp\scc-letterhead-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scc-letterhead-template-1.dot</Template>
  <TotalTime>0</TotalTime>
  <Pages>3</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Cypher</Company>
  <LinksUpToDate>false</LinksUpToDate>
  <CharactersWithSpaces>4781</CharactersWithSpaces>
  <SharedDoc>false</SharedDoc>
  <HLinks>
    <vt:vector size="6" baseType="variant">
      <vt:variant>
        <vt:i4>327761</vt:i4>
      </vt:variant>
      <vt:variant>
        <vt:i4>-1</vt:i4>
      </vt:variant>
      <vt:variant>
        <vt:i4>2051</vt:i4>
      </vt:variant>
      <vt:variant>
        <vt:i4>1</vt:i4>
      </vt:variant>
      <vt:variant>
        <vt:lpwstr>Lancaster Uni SCC LH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drakel</dc:creator>
  <cp:keywords/>
  <cp:lastModifiedBy>thomas langham</cp:lastModifiedBy>
  <cp:revision>3</cp:revision>
  <cp:lastPrinted>2017-11-13T12:39:00Z</cp:lastPrinted>
  <dcterms:created xsi:type="dcterms:W3CDTF">2025-05-06T11:45:00Z</dcterms:created>
  <dcterms:modified xsi:type="dcterms:W3CDTF">2025-05-06T11:46:00Z</dcterms:modified>
</cp:coreProperties>
</file>